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D549" w14:textId="2101FC71" w:rsidR="00044941" w:rsidRDefault="001F5B86" w:rsidP="001F5B86">
      <w:pPr>
        <w:pStyle w:val="Title"/>
        <w:rPr>
          <w:bCs/>
          <w:lang w:val="en-IN"/>
        </w:rPr>
      </w:pPr>
      <w:r w:rsidRPr="001F5B86">
        <w:rPr>
          <w:bCs/>
          <w:lang w:val="en-IN"/>
        </w:rPr>
        <w:t>Use-Case Flow</w:t>
      </w:r>
    </w:p>
    <w:p w14:paraId="2A3AF8F9" w14:textId="77777777" w:rsidR="001F5B86" w:rsidRPr="001F5B86" w:rsidRDefault="001F5B86" w:rsidP="001F5B86">
      <w:pPr>
        <w:rPr>
          <w:lang w:val="en-IN"/>
        </w:rPr>
      </w:pPr>
      <w:r w:rsidRPr="001F5B86">
        <w:rPr>
          <w:b/>
          <w:bCs/>
          <w:lang w:val="en-IN"/>
        </w:rPr>
        <w:t>Preconditions:</w:t>
      </w:r>
      <w:r w:rsidRPr="001F5B86">
        <w:rPr>
          <w:lang w:val="en-IN"/>
        </w:rPr>
        <w:t xml:space="preserve"> Match is scheduled and both teams have checked in; Referee is authenticated.</w:t>
      </w:r>
      <w:r w:rsidRPr="001F5B86">
        <w:rPr>
          <w:lang w:val="en-IN"/>
        </w:rPr>
        <w:br/>
      </w:r>
      <w:r w:rsidRPr="001F5B86">
        <w:rPr>
          <w:b/>
          <w:bCs/>
          <w:lang w:val="en-IN"/>
        </w:rPr>
        <w:t>Postconditions:</w:t>
      </w:r>
      <w:r w:rsidRPr="001F5B86">
        <w:rPr>
          <w:lang w:val="en-IN"/>
        </w:rPr>
        <w:t xml:space="preserve"> Match is marked complete; standings are updated; leaderboard reflects new result.</w:t>
      </w:r>
    </w:p>
    <w:p w14:paraId="336E2F7D" w14:textId="77777777" w:rsidR="001F5B86" w:rsidRPr="001F5B86" w:rsidRDefault="001F5B86" w:rsidP="001F5B86">
      <w:pPr>
        <w:rPr>
          <w:lang w:val="en-IN"/>
        </w:rPr>
      </w:pPr>
      <w:r w:rsidRPr="001F5B86">
        <w:rPr>
          <w:b/>
          <w:bCs/>
          <w:lang w:val="en-IN"/>
        </w:rPr>
        <w:t>Main success scenario:</w:t>
      </w:r>
    </w:p>
    <w:p w14:paraId="2520AFBE" w14:textId="77777777" w:rsidR="001F5B86" w:rsidRPr="001F5B86" w:rsidRDefault="001F5B86" w:rsidP="001F5B86">
      <w:pPr>
        <w:numPr>
          <w:ilvl w:val="0"/>
          <w:numId w:val="5"/>
        </w:numPr>
        <w:rPr>
          <w:lang w:val="en-IN"/>
        </w:rPr>
      </w:pPr>
      <w:r w:rsidRPr="001F5B86">
        <w:rPr>
          <w:lang w:val="en-IN"/>
        </w:rPr>
        <w:t>Referee selects the match from their assigned match list.</w:t>
      </w:r>
    </w:p>
    <w:p w14:paraId="7202E3FD" w14:textId="77777777" w:rsidR="001F5B86" w:rsidRPr="001F5B86" w:rsidRDefault="001F5B86" w:rsidP="001F5B86">
      <w:pPr>
        <w:numPr>
          <w:ilvl w:val="0"/>
          <w:numId w:val="5"/>
        </w:numPr>
        <w:rPr>
          <w:lang w:val="en-IN"/>
        </w:rPr>
      </w:pPr>
      <w:r w:rsidRPr="001F5B86">
        <w:rPr>
          <w:lang w:val="en-IN"/>
        </w:rPr>
        <w:t>System displays the score entry form.</w:t>
      </w:r>
    </w:p>
    <w:p w14:paraId="73F14430" w14:textId="77777777" w:rsidR="001F5B86" w:rsidRPr="001F5B86" w:rsidRDefault="001F5B86" w:rsidP="001F5B86">
      <w:pPr>
        <w:numPr>
          <w:ilvl w:val="0"/>
          <w:numId w:val="5"/>
        </w:numPr>
        <w:rPr>
          <w:lang w:val="en-IN"/>
        </w:rPr>
      </w:pPr>
      <w:r w:rsidRPr="001F5B86">
        <w:rPr>
          <w:lang w:val="en-IN"/>
        </w:rPr>
        <w:t>Referee enters the final score for each team.</w:t>
      </w:r>
    </w:p>
    <w:p w14:paraId="09D1D935" w14:textId="77777777" w:rsidR="001F5B86" w:rsidRPr="001F5B86" w:rsidRDefault="001F5B86" w:rsidP="001F5B86">
      <w:pPr>
        <w:numPr>
          <w:ilvl w:val="0"/>
          <w:numId w:val="5"/>
        </w:numPr>
        <w:rPr>
          <w:lang w:val="en-IN"/>
        </w:rPr>
      </w:pPr>
      <w:r w:rsidRPr="001F5B86">
        <w:rPr>
          <w:lang w:val="en-IN"/>
        </w:rPr>
        <w:t>System validates the score (non-negative integers, teams differ).</w:t>
      </w:r>
    </w:p>
    <w:p w14:paraId="52866BCB" w14:textId="77777777" w:rsidR="001F5B86" w:rsidRPr="001F5B86" w:rsidRDefault="001F5B86" w:rsidP="001F5B86">
      <w:pPr>
        <w:numPr>
          <w:ilvl w:val="0"/>
          <w:numId w:val="5"/>
        </w:numPr>
        <w:rPr>
          <w:lang w:val="en-IN"/>
        </w:rPr>
      </w:pPr>
      <w:r w:rsidRPr="001F5B86">
        <w:rPr>
          <w:lang w:val="en-IN"/>
        </w:rPr>
        <w:t>Referee confirms and submits.</w:t>
      </w:r>
    </w:p>
    <w:p w14:paraId="09E224AA" w14:textId="77777777" w:rsidR="001F5B86" w:rsidRPr="001F5B86" w:rsidRDefault="001F5B86" w:rsidP="001F5B86">
      <w:pPr>
        <w:numPr>
          <w:ilvl w:val="0"/>
          <w:numId w:val="5"/>
        </w:numPr>
        <w:rPr>
          <w:lang w:val="en-IN"/>
        </w:rPr>
      </w:pPr>
      <w:r w:rsidRPr="001F5B86">
        <w:rPr>
          <w:lang w:val="en-IN"/>
        </w:rPr>
        <w:t>System marks the match "final" and locks it.</w:t>
      </w:r>
    </w:p>
    <w:p w14:paraId="43A54009" w14:textId="77777777" w:rsidR="001F5B86" w:rsidRPr="001F5B86" w:rsidRDefault="001F5B86" w:rsidP="001F5B86">
      <w:pPr>
        <w:numPr>
          <w:ilvl w:val="0"/>
          <w:numId w:val="5"/>
        </w:numPr>
        <w:rPr>
          <w:lang w:val="en-IN"/>
        </w:rPr>
      </w:pPr>
      <w:r w:rsidRPr="001F5B86">
        <w:rPr>
          <w:lang w:val="en-IN"/>
        </w:rPr>
        <w:t>System triggers standings recalculation (include: Update standings).</w:t>
      </w:r>
    </w:p>
    <w:p w14:paraId="35966E8A" w14:textId="77777777" w:rsidR="001F5B86" w:rsidRPr="001F5B86" w:rsidRDefault="001F5B86" w:rsidP="001F5B86">
      <w:pPr>
        <w:numPr>
          <w:ilvl w:val="0"/>
          <w:numId w:val="5"/>
        </w:numPr>
        <w:rPr>
          <w:lang w:val="en-IN"/>
        </w:rPr>
      </w:pPr>
      <w:r w:rsidRPr="001F5B86">
        <w:rPr>
          <w:lang w:val="en-IN"/>
        </w:rPr>
        <w:t>System checks for ties; if found, resolves via tiebreaker rules (extend: Resolve tiebreaker).</w:t>
      </w:r>
    </w:p>
    <w:p w14:paraId="671B72BB" w14:textId="77777777" w:rsidR="001F5B86" w:rsidRPr="001F5B86" w:rsidRDefault="001F5B86" w:rsidP="001F5B86">
      <w:pPr>
        <w:numPr>
          <w:ilvl w:val="0"/>
          <w:numId w:val="5"/>
        </w:numPr>
        <w:rPr>
          <w:lang w:val="en-IN"/>
        </w:rPr>
      </w:pPr>
      <w:r w:rsidRPr="001F5B86">
        <w:rPr>
          <w:lang w:val="en-IN"/>
        </w:rPr>
        <w:t>Updated leaderboard is published.</w:t>
      </w:r>
    </w:p>
    <w:p w14:paraId="230D5E88" w14:textId="77777777" w:rsidR="001F5B86" w:rsidRPr="001F5B86" w:rsidRDefault="001F5B86" w:rsidP="001F5B86">
      <w:pPr>
        <w:rPr>
          <w:lang w:val="en-IN"/>
        </w:rPr>
      </w:pPr>
      <w:r w:rsidRPr="001F5B86">
        <w:rPr>
          <w:b/>
          <w:bCs/>
          <w:lang w:val="en-IN"/>
        </w:rPr>
        <w:t>Alternate flow — 4a. Invalid score entered:</w:t>
      </w:r>
    </w:p>
    <w:p w14:paraId="52F03EC7" w14:textId="77777777" w:rsidR="001F5B86" w:rsidRPr="001F5B86" w:rsidRDefault="001F5B86" w:rsidP="001F5B86">
      <w:pPr>
        <w:ind w:firstLine="720"/>
        <w:rPr>
          <w:lang w:val="en-IN"/>
        </w:rPr>
      </w:pPr>
      <w:r w:rsidRPr="001F5B86">
        <w:rPr>
          <w:lang w:val="en-IN"/>
        </w:rPr>
        <w:t>4a1. System displays a validation error (e.g., "Score cannot be negative").</w:t>
      </w:r>
    </w:p>
    <w:p w14:paraId="65A53B0C" w14:textId="77777777" w:rsidR="001F5B86" w:rsidRPr="001F5B86" w:rsidRDefault="001F5B86" w:rsidP="001F5B86">
      <w:pPr>
        <w:ind w:firstLine="720"/>
        <w:rPr>
          <w:lang w:val="en-IN"/>
        </w:rPr>
      </w:pPr>
      <w:r w:rsidRPr="001F5B86">
        <w:rPr>
          <w:lang w:val="en-IN"/>
        </w:rPr>
        <w:t>4a2. Referee corrects the entry and resubmits.</w:t>
      </w:r>
    </w:p>
    <w:p w14:paraId="0ED724A3" w14:textId="77777777" w:rsidR="001F5B86" w:rsidRPr="001F5B86" w:rsidRDefault="001F5B86" w:rsidP="001F5B86">
      <w:pPr>
        <w:ind w:firstLine="720"/>
        <w:rPr>
          <w:lang w:val="en-IN"/>
        </w:rPr>
      </w:pPr>
      <w:r w:rsidRPr="001F5B86">
        <w:rPr>
          <w:lang w:val="en-IN"/>
        </w:rPr>
        <w:t>4a3. If the Referee submits a disputed score, the Tournament Director is notified to arbitrate before the match locks.</w:t>
      </w:r>
    </w:p>
    <w:p w14:paraId="09F48823" w14:textId="77777777" w:rsidR="001F5B86" w:rsidRPr="001F5B86" w:rsidRDefault="001F5B86" w:rsidP="001F5B86">
      <w:pPr>
        <w:rPr>
          <w:lang w:val="en-IN"/>
        </w:rPr>
      </w:pPr>
    </w:p>
    <w:sectPr w:rsidR="001F5B86" w:rsidRPr="001F5B86" w:rsidSect="00874AA1">
      <w:pgSz w:w="12240" w:h="15840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52301" w14:textId="77777777" w:rsidR="00685577" w:rsidRDefault="00685577" w:rsidP="00524988">
      <w:pPr>
        <w:spacing w:after="0" w:line="240" w:lineRule="auto"/>
      </w:pPr>
      <w:r>
        <w:separator/>
      </w:r>
    </w:p>
  </w:endnote>
  <w:endnote w:type="continuationSeparator" w:id="0">
    <w:p w14:paraId="290E1052" w14:textId="77777777" w:rsidR="00685577" w:rsidRDefault="00685577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7F125" w14:textId="77777777" w:rsidR="00685577" w:rsidRDefault="00685577" w:rsidP="00524988">
      <w:pPr>
        <w:spacing w:after="0" w:line="240" w:lineRule="auto"/>
      </w:pPr>
      <w:r>
        <w:separator/>
      </w:r>
    </w:p>
  </w:footnote>
  <w:footnote w:type="continuationSeparator" w:id="0">
    <w:p w14:paraId="24390B77" w14:textId="77777777" w:rsidR="00685577" w:rsidRDefault="00685577" w:rsidP="00524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515CA"/>
    <w:multiLevelType w:val="multilevel"/>
    <w:tmpl w:val="4B4E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55E01"/>
    <w:multiLevelType w:val="multilevel"/>
    <w:tmpl w:val="5210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913660">
    <w:abstractNumId w:val="5"/>
  </w:num>
  <w:num w:numId="2" w16cid:durableId="1538004300">
    <w:abstractNumId w:val="2"/>
  </w:num>
  <w:num w:numId="3" w16cid:durableId="376316358">
    <w:abstractNumId w:val="1"/>
  </w:num>
  <w:num w:numId="4" w16cid:durableId="2039968924">
    <w:abstractNumId w:val="0"/>
  </w:num>
  <w:num w:numId="5" w16cid:durableId="579173823">
    <w:abstractNumId w:val="4"/>
  </w:num>
  <w:num w:numId="6" w16cid:durableId="1633244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86"/>
    <w:rsid w:val="00044941"/>
    <w:rsid w:val="00076856"/>
    <w:rsid w:val="00097C80"/>
    <w:rsid w:val="00151A42"/>
    <w:rsid w:val="001E3ADA"/>
    <w:rsid w:val="001F5B86"/>
    <w:rsid w:val="002261A4"/>
    <w:rsid w:val="002F1EA7"/>
    <w:rsid w:val="003169C1"/>
    <w:rsid w:val="00432A3E"/>
    <w:rsid w:val="00481FAD"/>
    <w:rsid w:val="00483FFD"/>
    <w:rsid w:val="005244D5"/>
    <w:rsid w:val="00524988"/>
    <w:rsid w:val="00563FE4"/>
    <w:rsid w:val="005733DE"/>
    <w:rsid w:val="00575138"/>
    <w:rsid w:val="00575C9D"/>
    <w:rsid w:val="005854E9"/>
    <w:rsid w:val="00635D86"/>
    <w:rsid w:val="00685577"/>
    <w:rsid w:val="00783197"/>
    <w:rsid w:val="00874AA1"/>
    <w:rsid w:val="0093703B"/>
    <w:rsid w:val="00FA6F20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056C9"/>
  <w15:chartTrackingRefBased/>
  <w15:docId w15:val="{8C97A06B-38FA-4CCA-8854-4645B464B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A1"/>
  </w:style>
  <w:style w:type="paragraph" w:styleId="Heading1">
    <w:name w:val="heading 1"/>
    <w:basedOn w:val="Normal"/>
    <w:link w:val="Heading1Ch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rsid w:val="00874AA1"/>
    <w:pPr>
      <w:numPr>
        <w:numId w:val="4"/>
      </w:numPr>
      <w:ind w:left="720"/>
      <w:contextualSpacing/>
    </w:pPr>
    <w:rPr>
      <w:sz w:val="22"/>
    </w:rPr>
  </w:style>
  <w:style w:type="paragraph" w:styleId="Title">
    <w:name w:val="Title"/>
    <w:basedOn w:val="Normal"/>
    <w:next w:val="Normal"/>
    <w:link w:val="TitleCh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A1"/>
  </w:style>
  <w:style w:type="paragraph" w:styleId="Footer">
    <w:name w:val="footer"/>
    <w:basedOn w:val="Normal"/>
    <w:link w:val="Foot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A1"/>
  </w:style>
  <w:style w:type="character" w:styleId="PlaceholderText">
    <w:name w:val="Placeholder Text"/>
    <w:basedOn w:val="DefaultParagraphFont"/>
    <w:uiPriority w:val="99"/>
    <w:semiHidden/>
    <w:rsid w:val="00874AA1"/>
    <w:rPr>
      <w:color w:val="808080"/>
    </w:rPr>
  </w:style>
  <w:style w:type="paragraph" w:customStyle="1" w:styleId="Normal-Indented">
    <w:name w:val="Normal - Indented"/>
    <w:basedOn w:val="Normal"/>
    <w:uiPriority w:val="12"/>
    <w:qFormat/>
    <w:rsid w:val="00874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sh\AppData\Roaming\Microsoft\Templates\Project%20based%20learn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based learning</Template>
  <TotalTime>6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</dc:creator>
  <cp:keywords/>
  <dc:description/>
  <cp:lastModifiedBy>Harsha K</cp:lastModifiedBy>
  <cp:revision>1</cp:revision>
  <dcterms:created xsi:type="dcterms:W3CDTF">2026-08-27T07:00:00Z</dcterms:created>
  <dcterms:modified xsi:type="dcterms:W3CDTF">2026-08-27T07:06:00Z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